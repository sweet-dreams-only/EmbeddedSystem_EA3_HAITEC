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F98181F"/>
    <w:multiLevelType w:val="hybridMultilevel"/>
    <w:tmpl w:val="45D44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3"/>
  </w:num>
  <w:num w:numId="9">
    <w:abstractNumId w:val="8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3F7"/>
    <w:rsid w:val="00000BE6"/>
    <w:rsid w:val="00034213"/>
    <w:rsid w:val="00034778"/>
    <w:rsid w:val="0004591D"/>
    <w:rsid w:val="00076EFA"/>
    <w:rsid w:val="0008082F"/>
    <w:rsid w:val="0008556A"/>
    <w:rsid w:val="000E4509"/>
    <w:rsid w:val="000F1B96"/>
    <w:rsid w:val="000F4C16"/>
    <w:rsid w:val="00107819"/>
    <w:rsid w:val="001107F6"/>
    <w:rsid w:val="0011218E"/>
    <w:rsid w:val="0012722C"/>
    <w:rsid w:val="001330A5"/>
    <w:rsid w:val="00133251"/>
    <w:rsid w:val="001379B2"/>
    <w:rsid w:val="00150ADE"/>
    <w:rsid w:val="00157F46"/>
    <w:rsid w:val="001A3CD5"/>
    <w:rsid w:val="001A574F"/>
    <w:rsid w:val="001A6408"/>
    <w:rsid w:val="001A7A7D"/>
    <w:rsid w:val="001B0924"/>
    <w:rsid w:val="001B20B9"/>
    <w:rsid w:val="001B60DF"/>
    <w:rsid w:val="001C4353"/>
    <w:rsid w:val="001C7E3F"/>
    <w:rsid w:val="001D03D2"/>
    <w:rsid w:val="001E268A"/>
    <w:rsid w:val="001E2D24"/>
    <w:rsid w:val="001E6458"/>
    <w:rsid w:val="001F02CF"/>
    <w:rsid w:val="001F09B2"/>
    <w:rsid w:val="001F445C"/>
    <w:rsid w:val="001F5FEC"/>
    <w:rsid w:val="001F768A"/>
    <w:rsid w:val="00206ADE"/>
    <w:rsid w:val="0020722A"/>
    <w:rsid w:val="00212ED2"/>
    <w:rsid w:val="0021745F"/>
    <w:rsid w:val="00227CCD"/>
    <w:rsid w:val="00236372"/>
    <w:rsid w:val="00251AC0"/>
    <w:rsid w:val="0026661B"/>
    <w:rsid w:val="002756C9"/>
    <w:rsid w:val="002853A4"/>
    <w:rsid w:val="00296A0B"/>
    <w:rsid w:val="00297DB6"/>
    <w:rsid w:val="002A3AF5"/>
    <w:rsid w:val="002A6992"/>
    <w:rsid w:val="002B65BC"/>
    <w:rsid w:val="002C03D8"/>
    <w:rsid w:val="002C2C02"/>
    <w:rsid w:val="002E2573"/>
    <w:rsid w:val="002F4A51"/>
    <w:rsid w:val="00306DB0"/>
    <w:rsid w:val="00311690"/>
    <w:rsid w:val="00315335"/>
    <w:rsid w:val="00331947"/>
    <w:rsid w:val="00334355"/>
    <w:rsid w:val="00377382"/>
    <w:rsid w:val="00381CBF"/>
    <w:rsid w:val="00391422"/>
    <w:rsid w:val="00393259"/>
    <w:rsid w:val="003C4D3F"/>
    <w:rsid w:val="003D59C3"/>
    <w:rsid w:val="003F586F"/>
    <w:rsid w:val="003F6D1B"/>
    <w:rsid w:val="00465882"/>
    <w:rsid w:val="00466255"/>
    <w:rsid w:val="00471392"/>
    <w:rsid w:val="004742C3"/>
    <w:rsid w:val="0048218C"/>
    <w:rsid w:val="004852FF"/>
    <w:rsid w:val="00485A48"/>
    <w:rsid w:val="004A464C"/>
    <w:rsid w:val="004A751C"/>
    <w:rsid w:val="004A781C"/>
    <w:rsid w:val="004D1D36"/>
    <w:rsid w:val="004E1576"/>
    <w:rsid w:val="004E4600"/>
    <w:rsid w:val="004F7692"/>
    <w:rsid w:val="00510A52"/>
    <w:rsid w:val="00515408"/>
    <w:rsid w:val="00520A05"/>
    <w:rsid w:val="00525AA7"/>
    <w:rsid w:val="005308B4"/>
    <w:rsid w:val="005450B9"/>
    <w:rsid w:val="005526B7"/>
    <w:rsid w:val="00590CAF"/>
    <w:rsid w:val="005911F0"/>
    <w:rsid w:val="00592E00"/>
    <w:rsid w:val="005A56EB"/>
    <w:rsid w:val="005A7E75"/>
    <w:rsid w:val="005B3FF9"/>
    <w:rsid w:val="005C28F3"/>
    <w:rsid w:val="005D1798"/>
    <w:rsid w:val="005D5FE4"/>
    <w:rsid w:val="005E1D15"/>
    <w:rsid w:val="005E23F7"/>
    <w:rsid w:val="005F6693"/>
    <w:rsid w:val="00604CBF"/>
    <w:rsid w:val="006072EB"/>
    <w:rsid w:val="006155C0"/>
    <w:rsid w:val="00616853"/>
    <w:rsid w:val="00620C50"/>
    <w:rsid w:val="00635F39"/>
    <w:rsid w:val="00674ADF"/>
    <w:rsid w:val="006856B5"/>
    <w:rsid w:val="006B359F"/>
    <w:rsid w:val="006C3CA1"/>
    <w:rsid w:val="006C430A"/>
    <w:rsid w:val="006C4940"/>
    <w:rsid w:val="006D33CC"/>
    <w:rsid w:val="006E1E5E"/>
    <w:rsid w:val="006E2556"/>
    <w:rsid w:val="006F01A3"/>
    <w:rsid w:val="00706174"/>
    <w:rsid w:val="00713DF3"/>
    <w:rsid w:val="00742147"/>
    <w:rsid w:val="00751281"/>
    <w:rsid w:val="0075213D"/>
    <w:rsid w:val="00761F3F"/>
    <w:rsid w:val="00765FD2"/>
    <w:rsid w:val="0076644C"/>
    <w:rsid w:val="00773935"/>
    <w:rsid w:val="0078443A"/>
    <w:rsid w:val="007A0E98"/>
    <w:rsid w:val="007A69AC"/>
    <w:rsid w:val="007C0846"/>
    <w:rsid w:val="007D7660"/>
    <w:rsid w:val="0080501C"/>
    <w:rsid w:val="008242F0"/>
    <w:rsid w:val="008414EB"/>
    <w:rsid w:val="0084172F"/>
    <w:rsid w:val="008535B2"/>
    <w:rsid w:val="00856EFC"/>
    <w:rsid w:val="00857AF5"/>
    <w:rsid w:val="008607F7"/>
    <w:rsid w:val="008640CF"/>
    <w:rsid w:val="008825C7"/>
    <w:rsid w:val="0088304F"/>
    <w:rsid w:val="00894440"/>
    <w:rsid w:val="008B3E94"/>
    <w:rsid w:val="008C3CDC"/>
    <w:rsid w:val="008F6DBB"/>
    <w:rsid w:val="008F766E"/>
    <w:rsid w:val="00910119"/>
    <w:rsid w:val="009308B1"/>
    <w:rsid w:val="009315E6"/>
    <w:rsid w:val="00931B0C"/>
    <w:rsid w:val="00937013"/>
    <w:rsid w:val="009411A8"/>
    <w:rsid w:val="00944A94"/>
    <w:rsid w:val="009474E3"/>
    <w:rsid w:val="009543B3"/>
    <w:rsid w:val="00955F6A"/>
    <w:rsid w:val="00957470"/>
    <w:rsid w:val="009703D7"/>
    <w:rsid w:val="00974B00"/>
    <w:rsid w:val="0099372D"/>
    <w:rsid w:val="009A09CF"/>
    <w:rsid w:val="009A0E9A"/>
    <w:rsid w:val="009B20B2"/>
    <w:rsid w:val="009D604D"/>
    <w:rsid w:val="009E60B2"/>
    <w:rsid w:val="00A21EF0"/>
    <w:rsid w:val="00A35B8E"/>
    <w:rsid w:val="00A5314C"/>
    <w:rsid w:val="00A81EC7"/>
    <w:rsid w:val="00A82212"/>
    <w:rsid w:val="00A92F0E"/>
    <w:rsid w:val="00AA3CC6"/>
    <w:rsid w:val="00AD0CD7"/>
    <w:rsid w:val="00AD731B"/>
    <w:rsid w:val="00AF1AA0"/>
    <w:rsid w:val="00B11F4E"/>
    <w:rsid w:val="00B17C55"/>
    <w:rsid w:val="00B35E2C"/>
    <w:rsid w:val="00B40DD1"/>
    <w:rsid w:val="00B41C16"/>
    <w:rsid w:val="00B54697"/>
    <w:rsid w:val="00B60A3F"/>
    <w:rsid w:val="00B6510E"/>
    <w:rsid w:val="00B8592E"/>
    <w:rsid w:val="00B91FC0"/>
    <w:rsid w:val="00BA2B5C"/>
    <w:rsid w:val="00BA540C"/>
    <w:rsid w:val="00BC7B46"/>
    <w:rsid w:val="00BD008B"/>
    <w:rsid w:val="00BD15D2"/>
    <w:rsid w:val="00BD3DFF"/>
    <w:rsid w:val="00BF364D"/>
    <w:rsid w:val="00C02BB6"/>
    <w:rsid w:val="00C215E1"/>
    <w:rsid w:val="00C2570E"/>
    <w:rsid w:val="00C35BD3"/>
    <w:rsid w:val="00C5477C"/>
    <w:rsid w:val="00C72FFA"/>
    <w:rsid w:val="00CC6498"/>
    <w:rsid w:val="00D077BF"/>
    <w:rsid w:val="00D164AA"/>
    <w:rsid w:val="00D307AE"/>
    <w:rsid w:val="00D52F28"/>
    <w:rsid w:val="00D54530"/>
    <w:rsid w:val="00D75648"/>
    <w:rsid w:val="00D819FF"/>
    <w:rsid w:val="00D90B67"/>
    <w:rsid w:val="00D94BDD"/>
    <w:rsid w:val="00DA1266"/>
    <w:rsid w:val="00DA4902"/>
    <w:rsid w:val="00DC142A"/>
    <w:rsid w:val="00DC74A4"/>
    <w:rsid w:val="00DC7E08"/>
    <w:rsid w:val="00DE4889"/>
    <w:rsid w:val="00DF1274"/>
    <w:rsid w:val="00E02003"/>
    <w:rsid w:val="00E152BA"/>
    <w:rsid w:val="00E22571"/>
    <w:rsid w:val="00E445A4"/>
    <w:rsid w:val="00E53A9A"/>
    <w:rsid w:val="00E5472B"/>
    <w:rsid w:val="00E57C42"/>
    <w:rsid w:val="00E61650"/>
    <w:rsid w:val="00E87D9F"/>
    <w:rsid w:val="00E96289"/>
    <w:rsid w:val="00EA7C99"/>
    <w:rsid w:val="00EC48F9"/>
    <w:rsid w:val="00ED283F"/>
    <w:rsid w:val="00ED2E97"/>
    <w:rsid w:val="00EE28A0"/>
    <w:rsid w:val="00EE4492"/>
    <w:rsid w:val="00EF0E68"/>
    <w:rsid w:val="00F274C1"/>
    <w:rsid w:val="00F41598"/>
    <w:rsid w:val="00F648ED"/>
    <w:rsid w:val="00F67701"/>
    <w:rsid w:val="00F8129A"/>
    <w:rsid w:val="00F82E8E"/>
    <w:rsid w:val="00F866BD"/>
    <w:rsid w:val="00F957FA"/>
    <w:rsid w:val="00FB2942"/>
    <w:rsid w:val="00FB432D"/>
    <w:rsid w:val="00FC10F5"/>
    <w:rsid w:val="00FE2B9B"/>
    <w:rsid w:val="00FE7A96"/>
    <w:rsid w:val="00FF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274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character" w:customStyle="1" w:styleId="Heading3Char">
    <w:name w:val="Heading 3 Char"/>
    <w:basedOn w:val="DefaultParagraphFont"/>
    <w:link w:val="Heading3"/>
    <w:rsid w:val="00DF1274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DF1274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B6510E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75213D"/>
    <w:rPr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0F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0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274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character" w:customStyle="1" w:styleId="Heading3Char">
    <w:name w:val="Heading 3 Char"/>
    <w:basedOn w:val="DefaultParagraphFont"/>
    <w:link w:val="Heading3"/>
    <w:rsid w:val="00DF1274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DF1274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B6510E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75213D"/>
    <w:rPr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0F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0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zgng4\My%20Documents\Downloads\MDD%2520Template%25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MDD%20Template%20EA3.dotx</Template>
  <TotalTime>3937</TotalTime>
  <Pages>45</Pages>
  <Words>2652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17740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Lucas Wendling</dc:creator>
  <cp:lastModifiedBy>Kaur, Lovepreet</cp:lastModifiedBy>
  <cp:revision>8</cp:revision>
  <cp:lastPrinted>2011-03-21T13:34:00Z</cp:lastPrinted>
  <dcterms:created xsi:type="dcterms:W3CDTF">2014-05-09T20:37:00Z</dcterms:created>
  <dcterms:modified xsi:type="dcterms:W3CDTF">2014-05-12T14:54:00Z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TMS570 Startup - SysStartup</vt:lpwstr>
  </property>
  <property fmtid="{D5CDD505-2E9C-101B-9397-08002B2CF9AE}" pid="3" name="MDDRevNum">
    <vt:lpwstr>3</vt:lpwstr>
  </property>
  <property fmtid="{D5CDD505-2E9C-101B-9397-08002B2CF9AE}" pid="4" name="Module Layer">
    <vt:lpwstr>0</vt:lpwstr>
  </property>
  <property fmtid="{D5CDD505-2E9C-101B-9397-08002B2CF9AE}" pid="5" name="Module Name">
    <vt:lpwstr>SysStartup</vt:lpwstr>
  </property>
  <property fmtid="{D5CDD505-2E9C-101B-9397-08002B2CF9AE}" pid="6" name="Product Line">
    <vt:lpwstr>Gen II+ EPS EA3</vt:lpwstr>
  </property>
</Properties>
</file>