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4731"/>
    <w:rsid w:val="00003AB1"/>
    <w:rsid w:val="000311B2"/>
    <w:rsid w:val="00033A99"/>
    <w:rsid w:val="00042A52"/>
    <w:rsid w:val="000523AA"/>
    <w:rsid w:val="00072DA1"/>
    <w:rsid w:val="00076FC3"/>
    <w:rsid w:val="000A0A92"/>
    <w:rsid w:val="000D19C6"/>
    <w:rsid w:val="000D7B6C"/>
    <w:rsid w:val="000E495E"/>
    <w:rsid w:val="000F765C"/>
    <w:rsid w:val="00107819"/>
    <w:rsid w:val="001152CF"/>
    <w:rsid w:val="00162286"/>
    <w:rsid w:val="00170BDE"/>
    <w:rsid w:val="00177A25"/>
    <w:rsid w:val="00181550"/>
    <w:rsid w:val="00187D47"/>
    <w:rsid w:val="001A574F"/>
    <w:rsid w:val="001B60DF"/>
    <w:rsid w:val="001C6FF8"/>
    <w:rsid w:val="001D42E4"/>
    <w:rsid w:val="001D438F"/>
    <w:rsid w:val="001E1093"/>
    <w:rsid w:val="001F09B2"/>
    <w:rsid w:val="00202887"/>
    <w:rsid w:val="0020722A"/>
    <w:rsid w:val="002214B1"/>
    <w:rsid w:val="00221CA2"/>
    <w:rsid w:val="00236CE3"/>
    <w:rsid w:val="00242697"/>
    <w:rsid w:val="00251AC0"/>
    <w:rsid w:val="00260FDB"/>
    <w:rsid w:val="00276AD6"/>
    <w:rsid w:val="00294406"/>
    <w:rsid w:val="002C03D8"/>
    <w:rsid w:val="002C5167"/>
    <w:rsid w:val="002C78DD"/>
    <w:rsid w:val="00315335"/>
    <w:rsid w:val="003243AE"/>
    <w:rsid w:val="00332CC7"/>
    <w:rsid w:val="003351ED"/>
    <w:rsid w:val="00336664"/>
    <w:rsid w:val="003842E8"/>
    <w:rsid w:val="00387218"/>
    <w:rsid w:val="003A7CC2"/>
    <w:rsid w:val="003B36C8"/>
    <w:rsid w:val="003B5B21"/>
    <w:rsid w:val="003C4988"/>
    <w:rsid w:val="003C4D3F"/>
    <w:rsid w:val="003E09B7"/>
    <w:rsid w:val="003F292C"/>
    <w:rsid w:val="00402079"/>
    <w:rsid w:val="00406E60"/>
    <w:rsid w:val="00464496"/>
    <w:rsid w:val="00477B8E"/>
    <w:rsid w:val="00482BE8"/>
    <w:rsid w:val="004A58C2"/>
    <w:rsid w:val="004A781C"/>
    <w:rsid w:val="004E45D0"/>
    <w:rsid w:val="004F0ADC"/>
    <w:rsid w:val="004F1417"/>
    <w:rsid w:val="004F1919"/>
    <w:rsid w:val="00541E8C"/>
    <w:rsid w:val="00542ABB"/>
    <w:rsid w:val="00547A0F"/>
    <w:rsid w:val="005773D2"/>
    <w:rsid w:val="005A3D48"/>
    <w:rsid w:val="005B391B"/>
    <w:rsid w:val="005D4719"/>
    <w:rsid w:val="005D5FE4"/>
    <w:rsid w:val="005F6199"/>
    <w:rsid w:val="00616853"/>
    <w:rsid w:val="00616C72"/>
    <w:rsid w:val="00621CF9"/>
    <w:rsid w:val="00642572"/>
    <w:rsid w:val="0066609A"/>
    <w:rsid w:val="00674ADF"/>
    <w:rsid w:val="0067605C"/>
    <w:rsid w:val="006A11FF"/>
    <w:rsid w:val="006A38A8"/>
    <w:rsid w:val="006C4248"/>
    <w:rsid w:val="006C7443"/>
    <w:rsid w:val="006D33CC"/>
    <w:rsid w:val="006D3FEE"/>
    <w:rsid w:val="006F01A3"/>
    <w:rsid w:val="006F2907"/>
    <w:rsid w:val="00706174"/>
    <w:rsid w:val="007119A4"/>
    <w:rsid w:val="00713102"/>
    <w:rsid w:val="007138A6"/>
    <w:rsid w:val="007234B8"/>
    <w:rsid w:val="0072575B"/>
    <w:rsid w:val="00725EC5"/>
    <w:rsid w:val="00744D68"/>
    <w:rsid w:val="00756919"/>
    <w:rsid w:val="0076489D"/>
    <w:rsid w:val="00765B47"/>
    <w:rsid w:val="0078787C"/>
    <w:rsid w:val="00792FF0"/>
    <w:rsid w:val="007A69AC"/>
    <w:rsid w:val="007B1DE2"/>
    <w:rsid w:val="007D3872"/>
    <w:rsid w:val="007E32EC"/>
    <w:rsid w:val="00814ECF"/>
    <w:rsid w:val="008154E4"/>
    <w:rsid w:val="008242F0"/>
    <w:rsid w:val="00847702"/>
    <w:rsid w:val="008535B2"/>
    <w:rsid w:val="00857B1E"/>
    <w:rsid w:val="008910EF"/>
    <w:rsid w:val="008A02DC"/>
    <w:rsid w:val="008A6D43"/>
    <w:rsid w:val="008A733D"/>
    <w:rsid w:val="008B0B28"/>
    <w:rsid w:val="008B3E94"/>
    <w:rsid w:val="008B6191"/>
    <w:rsid w:val="008C1CC9"/>
    <w:rsid w:val="008D3FBB"/>
    <w:rsid w:val="008D76C9"/>
    <w:rsid w:val="008E21B9"/>
    <w:rsid w:val="008E64F5"/>
    <w:rsid w:val="008F6DBB"/>
    <w:rsid w:val="00917916"/>
    <w:rsid w:val="00937013"/>
    <w:rsid w:val="00955F6A"/>
    <w:rsid w:val="00957470"/>
    <w:rsid w:val="00973E9B"/>
    <w:rsid w:val="00984731"/>
    <w:rsid w:val="0099714E"/>
    <w:rsid w:val="009A749D"/>
    <w:rsid w:val="009B20B1"/>
    <w:rsid w:val="009B20B2"/>
    <w:rsid w:val="009D3FA1"/>
    <w:rsid w:val="009D6E19"/>
    <w:rsid w:val="00A21395"/>
    <w:rsid w:val="00A51E1E"/>
    <w:rsid w:val="00A55244"/>
    <w:rsid w:val="00A64225"/>
    <w:rsid w:val="00A77AE4"/>
    <w:rsid w:val="00A9100E"/>
    <w:rsid w:val="00AB2812"/>
    <w:rsid w:val="00AD731B"/>
    <w:rsid w:val="00B04927"/>
    <w:rsid w:val="00B06512"/>
    <w:rsid w:val="00B12448"/>
    <w:rsid w:val="00B12FE2"/>
    <w:rsid w:val="00B4032B"/>
    <w:rsid w:val="00B54697"/>
    <w:rsid w:val="00B75559"/>
    <w:rsid w:val="00B905A7"/>
    <w:rsid w:val="00B965BE"/>
    <w:rsid w:val="00BA0496"/>
    <w:rsid w:val="00BA7A3C"/>
    <w:rsid w:val="00BD008B"/>
    <w:rsid w:val="00BD15D2"/>
    <w:rsid w:val="00BD3DFF"/>
    <w:rsid w:val="00BE3A65"/>
    <w:rsid w:val="00BF364D"/>
    <w:rsid w:val="00BF7851"/>
    <w:rsid w:val="00BF799B"/>
    <w:rsid w:val="00C04BC5"/>
    <w:rsid w:val="00C0560A"/>
    <w:rsid w:val="00C103FB"/>
    <w:rsid w:val="00C22402"/>
    <w:rsid w:val="00C33C7F"/>
    <w:rsid w:val="00C3414A"/>
    <w:rsid w:val="00C34C66"/>
    <w:rsid w:val="00C35BD3"/>
    <w:rsid w:val="00C423B7"/>
    <w:rsid w:val="00C57702"/>
    <w:rsid w:val="00C62CB6"/>
    <w:rsid w:val="00C64B6F"/>
    <w:rsid w:val="00C70666"/>
    <w:rsid w:val="00C72FFA"/>
    <w:rsid w:val="00CC3419"/>
    <w:rsid w:val="00CE5A37"/>
    <w:rsid w:val="00CF57E6"/>
    <w:rsid w:val="00D16CEE"/>
    <w:rsid w:val="00D262F6"/>
    <w:rsid w:val="00D26D95"/>
    <w:rsid w:val="00D53ED3"/>
    <w:rsid w:val="00D6017B"/>
    <w:rsid w:val="00D85D3A"/>
    <w:rsid w:val="00D94BDD"/>
    <w:rsid w:val="00DC7E08"/>
    <w:rsid w:val="00DE3A0A"/>
    <w:rsid w:val="00DE4889"/>
    <w:rsid w:val="00E11499"/>
    <w:rsid w:val="00E24F45"/>
    <w:rsid w:val="00E25007"/>
    <w:rsid w:val="00E3349F"/>
    <w:rsid w:val="00E45538"/>
    <w:rsid w:val="00E45E5D"/>
    <w:rsid w:val="00E5472B"/>
    <w:rsid w:val="00E57C42"/>
    <w:rsid w:val="00E622BE"/>
    <w:rsid w:val="00EB3BD7"/>
    <w:rsid w:val="00EB3F2F"/>
    <w:rsid w:val="00EF6284"/>
    <w:rsid w:val="00F06644"/>
    <w:rsid w:val="00F31D92"/>
    <w:rsid w:val="00F648ED"/>
    <w:rsid w:val="00F82E8E"/>
    <w:rsid w:val="00F957FA"/>
    <w:rsid w:val="00F96E77"/>
    <w:rsid w:val="00FB2942"/>
    <w:rsid w:val="00FB419F"/>
    <w:rsid w:val="00FB432D"/>
    <w:rsid w:val="00FE59A7"/>
    <w:rsid w:val="00FF4D08"/>
    <w:rsid w:val="00FF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1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1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7B8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765B47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139</TotalTime>
  <Pages>19</Pages>
  <Words>1959</Words>
  <Characters>11171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13104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Ahmed, Rijvi</cp:lastModifiedBy>
  <cp:revision>21</cp:revision>
  <cp:lastPrinted>2011-03-21T13:34:00Z</cp:lastPrinted>
  <dcterms:created xsi:type="dcterms:W3CDTF">2013-08-12T14:11:00Z</dcterms:created>
  <dcterms:modified xsi:type="dcterms:W3CDTF">2014-12-01T23:13:00Z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Phase Reasonableness Diagnostic</vt:lpwstr>
  </property>
  <property fmtid="{D5CDD505-2E9C-101B-9397-08002B2CF9AE}" pid="3" name="MDDRevNum">
    <vt:lpwstr>4.0</vt:lpwstr>
  </property>
  <property fmtid="{D5CDD505-2E9C-101B-9397-08002B2CF9AE}" pid="4" name="Module Layer">
    <vt:lpwstr>0</vt:lpwstr>
  </property>
  <property fmtid="{D5CDD505-2E9C-101B-9397-08002B2CF9AE}" pid="5" name="Module Name">
    <vt:lpwstr>DigPhsReasDiag</vt:lpwstr>
  </property>
  <property fmtid="{D5CDD505-2E9C-101B-9397-08002B2CF9AE}" pid="6" name="Product Line">
    <vt:lpwstr>Gen II+ EPS EA3</vt:lpwstr>
  </property>
</Properties>
</file>